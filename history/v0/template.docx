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:rsidTr="00AA0737">
        <w:trPr>
          <w:trHeight w:val="3324"/>
          <w:jc w:val="center"/>
        </w:trPr>
        <w:sdt>
          <w:sdtPr>
            <w:id w:val="1636451272"/>
            <w:placeholder>
              <w:docPart w:val="E4C475E973D54EE1AECD048958A712B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Default="00AA0737" w:rsidP="00A673AB">
            <w:pPr>
              <w:pStyle w:val="Subtitle"/>
            </w:pPr>
          </w:p>
        </w:tc>
      </w:tr>
      <w:tr w:rsidR="00AA0737" w:rsidTr="00AA0737">
        <w:trPr>
          <w:jc w:val="center"/>
        </w:trPr>
        <w:sdt>
          <w:sdtPr>
            <w:id w:val="-1511144004"/>
            <w:placeholder>
              <w:docPart w:val="1013DF37A46646D7B11AEE10CD1D51C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:rsidTr="00AA0737">
        <w:trPr>
          <w:jc w:val="center"/>
        </w:trPr>
        <w:tc>
          <w:tcPr>
            <w:tcW w:w="12960" w:type="dxa"/>
            <w:gridSpan w:val="5"/>
          </w:tcPr>
          <w:p w:rsidR="00AA0737" w:rsidRPr="00CC0C5B" w:rsidRDefault="00FB7C67" w:rsidP="00197F83">
            <w:pPr>
              <w:pStyle w:val="Name"/>
              <w:rPr>
                <w:rFonts w:ascii="Edwardian Script ITC" w:hAnsi="Edwardian Script ITC"/>
              </w:rPr>
            </w:pPr>
            <w:r w:rsidRPr="00CC0C5B">
              <w:rPr>
                <w:rFonts w:ascii="Edwardian Script ITC" w:hAnsi="Edwardian Script ITC"/>
                <w:sz w:val="82"/>
              </w:rPr>
              <w:t>{{</w:t>
            </w:r>
            <w:r w:rsidR="00197F83" w:rsidRPr="00CC0C5B">
              <w:rPr>
                <w:rFonts w:ascii="Edwardian Script ITC" w:hAnsi="Edwardian Script ITC"/>
                <w:i w:val="0"/>
                <w:sz w:val="82"/>
              </w:rPr>
              <w:t>Participant</w:t>
            </w:r>
            <w:r w:rsidR="007D6A9B" w:rsidRPr="00CC0C5B">
              <w:rPr>
                <w:rFonts w:ascii="Edwardian Script ITC" w:hAnsi="Edwardian Script ITC"/>
                <w:sz w:val="82"/>
              </w:rPr>
              <w:t>}}</w:t>
            </w:r>
          </w:p>
        </w:tc>
      </w:tr>
      <w:tr w:rsidR="00AA073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AA0737" w:rsidRDefault="00415860" w:rsidP="00415860">
            <w:r>
              <w:t xml:space="preserve">For rank {{rank}} </w:t>
            </w:r>
          </w:p>
          <w:p w:rsidR="00415860" w:rsidRPr="00AA0737" w:rsidRDefault="00415860" w:rsidP="00415860">
            <w:r>
              <w:t>In Competition</w:t>
            </w:r>
          </w:p>
        </w:tc>
      </w:tr>
      <w:tr w:rsidR="008A067C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Default="008A067C" w:rsidP="003F4FA8">
            <w:pPr>
              <w:jc w:val="left"/>
            </w:pPr>
          </w:p>
        </w:tc>
        <w:tc>
          <w:tcPr>
            <w:tcW w:w="1260" w:type="dxa"/>
          </w:tcPr>
          <w:p w:rsidR="008A067C" w:rsidRDefault="008A067C" w:rsidP="00AA0737"/>
        </w:tc>
        <w:tc>
          <w:tcPr>
            <w:tcW w:w="3330" w:type="dxa"/>
            <w:vAlign w:val="bottom"/>
          </w:tcPr>
          <w:p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:rsidR="008A067C" w:rsidRDefault="008A067C" w:rsidP="00AA0737">
            <w:pPr>
              <w:jc w:val="left"/>
            </w:pPr>
          </w:p>
        </w:tc>
      </w:tr>
      <w:tr w:rsidR="008A067C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Default="008A067C" w:rsidP="008A067C"/>
        </w:tc>
        <w:tc>
          <w:tcPr>
            <w:tcW w:w="5310" w:type="dxa"/>
            <w:vAlign w:val="center"/>
          </w:tcPr>
          <w:p w:rsidR="00415860" w:rsidRDefault="00C26F2D" w:rsidP="00415860">
            <w:r>
              <w:t>D</w:t>
            </w:r>
            <w:bookmarkStart w:id="0" w:name="_GoBack"/>
            <w:bookmarkEnd w:id="0"/>
            <w:r>
              <w:t>irector</w:t>
            </w:r>
          </w:p>
        </w:tc>
        <w:tc>
          <w:tcPr>
            <w:tcW w:w="1260" w:type="dxa"/>
            <w:vAlign w:val="center"/>
          </w:tcPr>
          <w:p w:rsidR="008A067C" w:rsidRDefault="008A067C" w:rsidP="008A067C"/>
        </w:tc>
        <w:tc>
          <w:tcPr>
            <w:tcW w:w="3330" w:type="dxa"/>
            <w:vAlign w:val="center"/>
          </w:tcPr>
          <w:p w:rsidR="00C26F2D" w:rsidRDefault="00C26F2D" w:rsidP="00415860"/>
          <w:p w:rsidR="008A067C" w:rsidRDefault="00415860" w:rsidP="00415860">
            <w:r>
              <w:t>Principal</w:t>
            </w:r>
          </w:p>
          <w:p w:rsidR="00415860" w:rsidRDefault="00415860" w:rsidP="00415860"/>
        </w:tc>
        <w:tc>
          <w:tcPr>
            <w:tcW w:w="2250" w:type="dxa"/>
            <w:vAlign w:val="center"/>
          </w:tcPr>
          <w:p w:rsidR="008A067C" w:rsidRDefault="008A067C" w:rsidP="008A067C"/>
        </w:tc>
      </w:tr>
    </w:tbl>
    <w:p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1A39" w:rsidRDefault="00101A39" w:rsidP="003F140B">
      <w:r>
        <w:separator/>
      </w:r>
    </w:p>
  </w:endnote>
  <w:endnote w:type="continuationSeparator" w:id="0">
    <w:p w:rsidR="00101A39" w:rsidRDefault="00101A39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Edwardian Script ITC"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1A39" w:rsidRDefault="00101A39" w:rsidP="003F140B">
      <w:r>
        <w:separator/>
      </w:r>
    </w:p>
  </w:footnote>
  <w:footnote w:type="continuationSeparator" w:id="0">
    <w:p w:rsidR="00101A39" w:rsidRDefault="00101A39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B53" w:rsidRDefault="008A067C" w:rsidP="003F140B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3D2339CC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  <w:lang w:val="en-IN" w:eastAsia="en-IN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EyMTQ0MzE2N7I0NbRQ0lEKTi0uzszPAymwqAUARqEyiywAAAA="/>
  </w:docVars>
  <w:rsids>
    <w:rsidRoot w:val="007D6A9B"/>
    <w:rsid w:val="0006192F"/>
    <w:rsid w:val="000C78CE"/>
    <w:rsid w:val="00101A39"/>
    <w:rsid w:val="00197F83"/>
    <w:rsid w:val="001B24AF"/>
    <w:rsid w:val="001B5F78"/>
    <w:rsid w:val="003F140B"/>
    <w:rsid w:val="003F4FA8"/>
    <w:rsid w:val="00415860"/>
    <w:rsid w:val="004E338A"/>
    <w:rsid w:val="0050334E"/>
    <w:rsid w:val="0057587E"/>
    <w:rsid w:val="00585C59"/>
    <w:rsid w:val="0065621F"/>
    <w:rsid w:val="00657B53"/>
    <w:rsid w:val="0069082D"/>
    <w:rsid w:val="007D6A9B"/>
    <w:rsid w:val="008A067C"/>
    <w:rsid w:val="00A0660E"/>
    <w:rsid w:val="00A1495F"/>
    <w:rsid w:val="00A410FF"/>
    <w:rsid w:val="00A673AB"/>
    <w:rsid w:val="00AA0737"/>
    <w:rsid w:val="00AB489F"/>
    <w:rsid w:val="00B7277E"/>
    <w:rsid w:val="00B73F59"/>
    <w:rsid w:val="00BC2478"/>
    <w:rsid w:val="00C26F2D"/>
    <w:rsid w:val="00CC0C5B"/>
    <w:rsid w:val="00E31E21"/>
    <w:rsid w:val="00ED586A"/>
    <w:rsid w:val="00EF16E7"/>
    <w:rsid w:val="00EF2580"/>
    <w:rsid w:val="00F620B4"/>
    <w:rsid w:val="00FB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DFAB57B"/>
  <w14:defaultImageDpi w14:val="96"/>
  <w15:docId w15:val="{B07DB140-BB6A-4F41-ABDE-AF01EB83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kshant\AppData\Roaming\Microsoft\Templates\Employee%20of%20the%20month%20certific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4C475E973D54EE1AECD048958A71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0C917-B1EA-44BE-A2DA-FF7F80EA979C}"/>
      </w:docPartPr>
      <w:docPartBody>
        <w:p w:rsidR="00F0734A" w:rsidRDefault="001E4F3E">
          <w:pPr>
            <w:pStyle w:val="E4C475E973D54EE1AECD048958A712BD"/>
          </w:pPr>
          <w:r w:rsidRPr="00AA0737">
            <w:t>Certificate</w:t>
          </w:r>
        </w:p>
      </w:docPartBody>
    </w:docPart>
    <w:docPart>
      <w:docPartPr>
        <w:name w:val="1013DF37A46646D7B11AEE10CD1D51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6480E-CA3C-457C-AA8A-26EC1FB822E2}"/>
      </w:docPartPr>
      <w:docPartBody>
        <w:p w:rsidR="00F0734A" w:rsidRDefault="001E4F3E">
          <w:pPr>
            <w:pStyle w:val="1013DF37A46646D7B11AEE10CD1D51CD"/>
          </w:pPr>
          <w:r w:rsidRPr="00AA0737">
            <w:rPr>
              <w:i/>
              <w:iCs/>
            </w:rPr>
            <w:t>awarded 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Edwardian Script ITC"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4F3E"/>
    <w:rsid w:val="001E4F3E"/>
    <w:rsid w:val="002709A2"/>
    <w:rsid w:val="0042187A"/>
    <w:rsid w:val="0074413E"/>
    <w:rsid w:val="00B12C76"/>
    <w:rsid w:val="00B727EC"/>
    <w:rsid w:val="00D118E4"/>
    <w:rsid w:val="00F0734A"/>
    <w:rsid w:val="00FA4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C475E973D54EE1AECD048958A712BD">
    <w:name w:val="E4C475E973D54EE1AECD048958A712BD"/>
  </w:style>
  <w:style w:type="paragraph" w:customStyle="1" w:styleId="60B7DEDB272D4508A3DA9B2A9A726A80">
    <w:name w:val="60B7DEDB272D4508A3DA9B2A9A726A80"/>
  </w:style>
  <w:style w:type="paragraph" w:customStyle="1" w:styleId="1013DF37A46646D7B11AEE10CD1D51CD">
    <w:name w:val="1013DF37A46646D7B11AEE10CD1D51CD"/>
  </w:style>
  <w:style w:type="paragraph" w:customStyle="1" w:styleId="2AC36DE6DEDE477594B574DAD2442667">
    <w:name w:val="2AC36DE6DEDE477594B574DAD2442667"/>
  </w:style>
  <w:style w:type="paragraph" w:customStyle="1" w:styleId="5A7DCA21BC774590B901307EC866F021">
    <w:name w:val="5A7DCA21BC774590B901307EC866F021"/>
  </w:style>
  <w:style w:type="paragraph" w:customStyle="1" w:styleId="450420EE728A473EA44108575204D482">
    <w:name w:val="450420EE728A473EA44108575204D482"/>
  </w:style>
  <w:style w:type="paragraph" w:customStyle="1" w:styleId="B6C74D9A853743A1A332F921911C7ABB">
    <w:name w:val="B6C74D9A853743A1A332F921911C7A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of the month certificate.dotx</Template>
  <TotalTime>7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Deekshant</dc:creator>
  <cp:keywords/>
  <dc:description/>
  <cp:lastModifiedBy>Deekshant Wadhwa</cp:lastModifiedBy>
  <cp:revision>10</cp:revision>
  <dcterms:created xsi:type="dcterms:W3CDTF">2020-05-18T02:06:00Z</dcterms:created>
  <dcterms:modified xsi:type="dcterms:W3CDTF">2021-05-03T12:09:00Z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