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:rsidTr="00AA0737">
        <w:trPr>
          <w:trHeight w:val="3324"/>
          <w:jc w:val="center"/>
        </w:trPr>
        <w:sdt>
          <w:sdtPr>
            <w:id w:val="1636451272"/>
            <w:placeholder>
              <w:docPart w:val="E4C475E973D54EE1AECD048958A712B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:rsidTr="00AA0737">
        <w:trPr>
          <w:jc w:val="center"/>
        </w:trPr>
        <w:sdt>
          <w:sdtPr>
            <w:id w:val="1587497638"/>
            <w:placeholder>
              <w:docPart w:val="60B7DEDB272D4508A3DA9B2A9A726A8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pPr>
                  <w:pStyle w:val="Subtitle"/>
                </w:pPr>
                <w:r w:rsidRPr="00AA0737">
                  <w:t>EMPLOYEE OF THE MONTH</w:t>
                </w:r>
              </w:p>
            </w:tc>
          </w:sdtContent>
        </w:sdt>
      </w:tr>
      <w:tr w:rsidR="00AA0737" w:rsidTr="00AA0737">
        <w:trPr>
          <w:jc w:val="center"/>
        </w:trPr>
        <w:sdt>
          <w:sdtPr>
            <w:id w:val="-1511144004"/>
            <w:placeholder>
              <w:docPart w:val="1013DF37A46646D7B11AEE10CD1D51C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FB7C67" w:rsidP="007D6A9B">
            <w:pPr>
              <w:pStyle w:val="Name"/>
            </w:pPr>
            <w:r>
              <w:t>{{N</w:t>
            </w:r>
            <w:bookmarkStart w:id="0" w:name="_GoBack"/>
            <w:bookmarkEnd w:id="0"/>
            <w:r w:rsidR="007D6A9B">
              <w:t>ame}}</w:t>
            </w:r>
          </w:p>
        </w:tc>
      </w:tr>
      <w:tr w:rsidR="00AA0737" w:rsidTr="00AA0737">
        <w:trPr>
          <w:trHeight w:val="1652"/>
          <w:jc w:val="center"/>
        </w:trPr>
        <w:sdt>
          <w:sdtPr>
            <w:id w:val="-480612801"/>
            <w:placeholder>
              <w:docPart w:val="5A7DCA21BC774590B901307EC866F021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AA0737" w:rsidRDefault="00A410FF" w:rsidP="00AA0737">
                <w:r w:rsidRPr="00AA0737">
                  <w:t>in recognition of</w:t>
                </w:r>
              </w:p>
              <w:p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8A067C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8A067C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sdt>
          <w:sdtPr>
            <w:id w:val="-1077583615"/>
            <w:placeholder>
              <w:docPart w:val="450420EE728A473EA44108575204D482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Default="008A067C" w:rsidP="008A067C"/>
        </w:tc>
        <w:sdt>
          <w:sdtPr>
            <w:id w:val="1936019596"/>
            <w:placeholder>
              <w:docPart w:val="B6C74D9A853743A1A332F921911C7ABB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BodyText"/>
      </w:pPr>
    </w:p>
    <w:sectPr w:rsidR="00A410FF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60E" w:rsidRDefault="00A0660E" w:rsidP="003F140B">
      <w:r>
        <w:separator/>
      </w:r>
    </w:p>
  </w:endnote>
  <w:endnote w:type="continuationSeparator" w:id="0">
    <w:p w:rsidR="00A0660E" w:rsidRDefault="00A0660E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60E" w:rsidRDefault="00A0660E" w:rsidP="003F140B">
      <w:r>
        <w:separator/>
      </w:r>
    </w:p>
  </w:footnote>
  <w:footnote w:type="continuationSeparator" w:id="0">
    <w:p w:rsidR="00A0660E" w:rsidRDefault="00A0660E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53" w:rsidRDefault="008A067C" w:rsidP="003F140B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D2339CC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h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E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bIzccAIUAADumQAADgAAAAAAAAAAAAAAAAAuAgAA&#10;ZHJzL2Uyb0RvYy54bWxQSwECLQAUAAYACAAAACEAFSIFNNsAAAAHAQAADwAAAAAAAAAAAAAAAABc&#10;FgAAZHJzL2Rvd25yZXYueG1sUEsFBgAAAAAEAAQA8wAAAGQ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  <w:lang w:val="en-IN" w:eastAsia="en-IN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yMTQ0MzE2N7I0NbRQ0lEKTi0uzszPAykwqgUAzEndcSwAAAA="/>
  </w:docVars>
  <w:rsids>
    <w:rsidRoot w:val="007D6A9B"/>
    <w:rsid w:val="0006192F"/>
    <w:rsid w:val="001B24AF"/>
    <w:rsid w:val="003F140B"/>
    <w:rsid w:val="004E338A"/>
    <w:rsid w:val="0050334E"/>
    <w:rsid w:val="0057587E"/>
    <w:rsid w:val="00657B53"/>
    <w:rsid w:val="0069082D"/>
    <w:rsid w:val="007D6A9B"/>
    <w:rsid w:val="008A067C"/>
    <w:rsid w:val="00A0660E"/>
    <w:rsid w:val="00A1495F"/>
    <w:rsid w:val="00A410FF"/>
    <w:rsid w:val="00AA0737"/>
    <w:rsid w:val="00AB489F"/>
    <w:rsid w:val="00B73F59"/>
    <w:rsid w:val="00BC2478"/>
    <w:rsid w:val="00E31E21"/>
    <w:rsid w:val="00ED586A"/>
    <w:rsid w:val="00EF16E7"/>
    <w:rsid w:val="00FB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2AA8FE"/>
  <w14:defaultImageDpi w14:val="0"/>
  <w15:docId w15:val="{B07DB140-BB6A-4F41-ABDE-AF01EB83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kshant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4C475E973D54EE1AECD048958A71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80C917-B1EA-44BE-A2DA-FF7F80EA979C}"/>
      </w:docPartPr>
      <w:docPartBody>
        <w:p w:rsidR="00F0734A" w:rsidRDefault="001E4F3E">
          <w:pPr>
            <w:pStyle w:val="E4C475E973D54EE1AECD048958A712BD"/>
          </w:pPr>
          <w:r w:rsidRPr="00AA0737">
            <w:t>Certificate</w:t>
          </w:r>
        </w:p>
      </w:docPartBody>
    </w:docPart>
    <w:docPart>
      <w:docPartPr>
        <w:name w:val="60B7DEDB272D4508A3DA9B2A9A726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9472E-B525-4B37-AABD-F5390AAB8625}"/>
      </w:docPartPr>
      <w:docPartBody>
        <w:p w:rsidR="00F0734A" w:rsidRDefault="001E4F3E">
          <w:pPr>
            <w:pStyle w:val="60B7DEDB272D4508A3DA9B2A9A726A80"/>
          </w:pPr>
          <w:r w:rsidRPr="00AA0737">
            <w:rPr>
              <w:i/>
            </w:rPr>
            <w:t>EMPLOYEE OF THE MONTH</w:t>
          </w:r>
        </w:p>
      </w:docPartBody>
    </w:docPart>
    <w:docPart>
      <w:docPartPr>
        <w:name w:val="1013DF37A46646D7B11AEE10CD1D51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E6480E-CA3C-457C-AA8A-26EC1FB822E2}"/>
      </w:docPartPr>
      <w:docPartBody>
        <w:p w:rsidR="00F0734A" w:rsidRDefault="001E4F3E">
          <w:pPr>
            <w:pStyle w:val="1013DF37A46646D7B11AEE10CD1D51CD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5A7DCA21BC774590B901307EC866F0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E81A5E-49C4-4961-A127-93306DD744A1}"/>
      </w:docPartPr>
      <w:docPartBody>
        <w:p w:rsidR="00AB600C" w:rsidRPr="00AA0737" w:rsidRDefault="001E4F3E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F0734A" w:rsidRDefault="001E4F3E">
          <w:pPr>
            <w:pStyle w:val="5A7DCA21BC774590B901307EC866F021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  <w:docPart>
      <w:docPartPr>
        <w:name w:val="450420EE728A473EA44108575204D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784F82-CE49-49F3-8E7B-9C36E64B1099}"/>
      </w:docPartPr>
      <w:docPartBody>
        <w:p w:rsidR="00F0734A" w:rsidRDefault="001E4F3E">
          <w:pPr>
            <w:pStyle w:val="450420EE728A473EA44108575204D482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B6C74D9A853743A1A332F921911C7A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5B8067-4972-406C-9116-A745D96222B9}"/>
      </w:docPartPr>
      <w:docPartBody>
        <w:p w:rsidR="00F0734A" w:rsidRDefault="001E4F3E">
          <w:pPr>
            <w:pStyle w:val="B6C74D9A853743A1A332F921911C7ABB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3E"/>
    <w:rsid w:val="001E4F3E"/>
    <w:rsid w:val="0042187A"/>
    <w:rsid w:val="00F0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C475E973D54EE1AECD048958A712BD">
    <w:name w:val="E4C475E973D54EE1AECD048958A712BD"/>
  </w:style>
  <w:style w:type="paragraph" w:customStyle="1" w:styleId="60B7DEDB272D4508A3DA9B2A9A726A80">
    <w:name w:val="60B7DEDB272D4508A3DA9B2A9A726A80"/>
  </w:style>
  <w:style w:type="paragraph" w:customStyle="1" w:styleId="1013DF37A46646D7B11AEE10CD1D51CD">
    <w:name w:val="1013DF37A46646D7B11AEE10CD1D51CD"/>
  </w:style>
  <w:style w:type="paragraph" w:customStyle="1" w:styleId="2AC36DE6DEDE477594B574DAD2442667">
    <w:name w:val="2AC36DE6DEDE477594B574DAD2442667"/>
  </w:style>
  <w:style w:type="paragraph" w:customStyle="1" w:styleId="5A7DCA21BC774590B901307EC866F021">
    <w:name w:val="5A7DCA21BC774590B901307EC866F021"/>
  </w:style>
  <w:style w:type="paragraph" w:customStyle="1" w:styleId="450420EE728A473EA44108575204D482">
    <w:name w:val="450420EE728A473EA44108575204D482"/>
  </w:style>
  <w:style w:type="paragraph" w:customStyle="1" w:styleId="B6C74D9A853743A1A332F921911C7ABB">
    <w:name w:val="B6C74D9A853743A1A332F921911C7A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certificate.dotx</Template>
  <TotalTime>0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Deekshant</dc:creator>
  <cp:keywords/>
  <dc:description/>
  <cp:lastModifiedBy>Deekshant</cp:lastModifiedBy>
  <cp:revision>2</cp:revision>
  <dcterms:created xsi:type="dcterms:W3CDTF">2020-05-18T02:06:00Z</dcterms:created>
  <dcterms:modified xsi:type="dcterms:W3CDTF">2020-05-18T02:12:00Z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